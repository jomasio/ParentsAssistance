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285ED7" w:rsidRPr="007515F5" w:rsidRDefault="00285ED7" w:rsidP="00516A1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7515F5" w:rsidRPr="007515F5">
        <w:rPr>
          <w:lang w:val="pt-BR"/>
        </w:rPr>
        <w:t xml:space="preserve">so de Uso: </w:t>
      </w:r>
      <w:r w:rsidR="00F864DB">
        <w:rPr>
          <w:lang w:val="pt-BR"/>
        </w:rPr>
        <w:t>Evolução de desempenho</w:t>
      </w:r>
      <w:r w:rsidR="00516A18" w:rsidRPr="007515F5">
        <w:rPr>
          <w:lang w:val="pt-BR"/>
        </w:rPr>
        <w:t xml:space="preserve"> 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DD62E0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</w:t>
      </w:r>
      <w:r w:rsidR="00F864DB">
        <w:rPr>
          <w:lang w:val="pt-BR"/>
        </w:rPr>
        <w:t>e uso tem a finalidade mostrar o desempenho do aluno através de gráfico nas</w:t>
      </w:r>
      <w:r w:rsidR="00516A18">
        <w:rPr>
          <w:lang w:val="pt-BR"/>
        </w:rPr>
        <w:t xml:space="preserve"> disciplinas</w:t>
      </w:r>
      <w:r w:rsidR="00DD62E0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016BE1" w:rsidRDefault="009364DE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>
        <w:rPr>
          <w:rFonts w:ascii="Times New Roman" w:hAnsi="Times New Roman"/>
          <w:b w:val="0"/>
          <w:lang w:val="pt-BR"/>
        </w:rPr>
        <w:t>Sistema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7515F5" w:rsidRDefault="00516A18" w:rsidP="00DD62E0">
      <w:pPr>
        <w:pStyle w:val="Corpodetexto"/>
        <w:jc w:val="both"/>
        <w:rPr>
          <w:lang w:val="pt-BR"/>
        </w:rPr>
      </w:pPr>
      <w:r>
        <w:rPr>
          <w:lang w:val="pt-BR"/>
        </w:rPr>
        <w:t>O aluno esta matriculado.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285ED7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Esse c</w:t>
      </w:r>
      <w:r w:rsidR="007515F5">
        <w:rPr>
          <w:lang w:val="pt-BR"/>
        </w:rPr>
        <w:t>as</w:t>
      </w:r>
      <w:r w:rsidR="00516A18">
        <w:rPr>
          <w:lang w:val="pt-BR"/>
        </w:rPr>
        <w:t>o de u</w:t>
      </w:r>
      <w:r w:rsidR="00FE5F48">
        <w:rPr>
          <w:lang w:val="pt-BR"/>
        </w:rPr>
        <w:t>so começa quando o funcionário</w:t>
      </w:r>
      <w:r w:rsidR="00516A18">
        <w:rPr>
          <w:lang w:val="pt-BR"/>
        </w:rPr>
        <w:t xml:space="preserve"> </w:t>
      </w:r>
      <w:r w:rsidR="009364DE">
        <w:rPr>
          <w:lang w:val="pt-BR"/>
        </w:rPr>
        <w:t>obtém toda informação d</w:t>
      </w:r>
      <w:r w:rsidR="00F864DB">
        <w:rPr>
          <w:lang w:val="pt-BR"/>
        </w:rPr>
        <w:t>as notas d</w:t>
      </w:r>
      <w:r w:rsidR="003571C8">
        <w:rPr>
          <w:lang w:val="pt-BR"/>
        </w:rPr>
        <w:t>as</w:t>
      </w:r>
      <w:r w:rsidR="00516A18">
        <w:rPr>
          <w:lang w:val="pt-BR"/>
        </w:rPr>
        <w:t xml:space="preserve"> prova</w:t>
      </w:r>
      <w:r w:rsidR="003571C8">
        <w:rPr>
          <w:lang w:val="pt-BR"/>
        </w:rPr>
        <w:t>s</w:t>
      </w:r>
      <w:r w:rsidR="00F864DB">
        <w:rPr>
          <w:lang w:val="pt-BR"/>
        </w:rPr>
        <w:t xml:space="preserve"> de cada disciplina e exercício feitos</w:t>
      </w:r>
      <w:r w:rsidR="003571C8">
        <w:rPr>
          <w:lang w:val="pt-BR"/>
        </w:rPr>
        <w:t xml:space="preserve"> para nota do aluno</w:t>
      </w:r>
      <w:r w:rsidR="007515F5">
        <w:rPr>
          <w:lang w:val="pt-BR"/>
        </w:rPr>
        <w:t>.</w:t>
      </w:r>
    </w:p>
    <w:p w:rsidR="003571C8" w:rsidRPr="007515F5" w:rsidRDefault="003571C8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funcionário lança no sistema notas das provas.</w:t>
      </w:r>
    </w:p>
    <w:p w:rsidR="00285ED7" w:rsidRPr="00B62370" w:rsidRDefault="003571C8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converte as notas</w:t>
      </w:r>
      <w:r w:rsidR="00516A18">
        <w:rPr>
          <w:lang w:val="pt-BR"/>
        </w:rPr>
        <w:t xml:space="preserve"> do aluno recebido</w:t>
      </w:r>
      <w:r w:rsidR="00B62370">
        <w:rPr>
          <w:lang w:val="pt-BR"/>
        </w:rPr>
        <w:t xml:space="preserve"> </w:t>
      </w:r>
      <w:r w:rsidR="00F864DB">
        <w:rPr>
          <w:lang w:val="pt-BR"/>
        </w:rPr>
        <w:t>em gráfico.</w:t>
      </w:r>
    </w:p>
    <w:p w:rsidR="00285ED7" w:rsidRPr="007515F5" w:rsidRDefault="00B6237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exibe o </w:t>
      </w:r>
      <w:r w:rsidR="00F864DB">
        <w:rPr>
          <w:lang w:val="pt-BR"/>
        </w:rPr>
        <w:t>gráfico de desempenho do aluno</w:t>
      </w:r>
      <w:r w:rsidR="00A058F1">
        <w:rPr>
          <w:lang w:val="pt-BR"/>
        </w:rPr>
        <w:t>.</w:t>
      </w:r>
      <w:r>
        <w:rPr>
          <w:lang w:val="pt-BR"/>
        </w:rPr>
        <w:t xml:space="preserve"> 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Fluxos Alternativos</w:t>
      </w:r>
    </w:p>
    <w:p w:rsidR="00016BE1" w:rsidRPr="001948A8" w:rsidRDefault="00016BE1" w:rsidP="00016BE1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O </w:t>
      </w:r>
      <w:r w:rsidR="00F864DB">
        <w:rPr>
          <w:lang w:val="pt-BR"/>
        </w:rPr>
        <w:t xml:space="preserve">funcionário pode selecionar uma disciplina </w:t>
      </w:r>
      <w:r>
        <w:rPr>
          <w:lang w:val="pt-BR"/>
        </w:rPr>
        <w:t>da base para editar, então:</w:t>
      </w:r>
    </w:p>
    <w:p w:rsidR="00016BE1" w:rsidRDefault="00F864DB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preenche as notas</w:t>
      </w:r>
      <w:r w:rsidR="009F4FDE">
        <w:rPr>
          <w:lang w:val="pt-BR"/>
        </w:rPr>
        <w:t xml:space="preserve"> com informações do aluno</w:t>
      </w:r>
      <w:r w:rsidR="00016BE1" w:rsidRPr="001948A8">
        <w:rPr>
          <w:lang w:val="pt-BR"/>
        </w:rPr>
        <w:t xml:space="preserve"> </w:t>
      </w:r>
      <w:r w:rsidR="00016BE1">
        <w:rPr>
          <w:lang w:val="pt-BR"/>
        </w:rPr>
        <w:t>a ser editado.</w:t>
      </w:r>
    </w:p>
    <w:p w:rsidR="00016BE1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faz as alterações que desejar e</w:t>
      </w:r>
      <w:r w:rsidR="00A058F1">
        <w:rPr>
          <w:lang w:val="pt-BR"/>
        </w:rPr>
        <w:t xml:space="preserve"> click em </w:t>
      </w:r>
      <w:proofErr w:type="gramStart"/>
      <w:r w:rsidR="00A058F1">
        <w:rPr>
          <w:lang w:val="pt-BR"/>
        </w:rPr>
        <w:t xml:space="preserve">cadastrar </w:t>
      </w:r>
      <w:r>
        <w:rPr>
          <w:lang w:val="pt-BR"/>
        </w:rPr>
        <w:t>.</w:t>
      </w:r>
      <w:proofErr w:type="gramEnd"/>
    </w:p>
    <w:p w:rsidR="00016BE1" w:rsidRPr="003C498B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caso de uso volta para o passo </w:t>
      </w:r>
      <w:proofErr w:type="gramStart"/>
      <w:r>
        <w:rPr>
          <w:lang w:val="pt-BR"/>
        </w:rPr>
        <w:t>4</w:t>
      </w:r>
      <w:proofErr w:type="gramEnd"/>
      <w:r>
        <w:rPr>
          <w:lang w:val="pt-BR"/>
        </w:rPr>
        <w:t xml:space="preserve"> do fluxo principal.</w:t>
      </w:r>
    </w:p>
    <w:p w:rsidR="00016BE1" w:rsidRPr="00B62370" w:rsidRDefault="00016BE1" w:rsidP="00016BE1">
      <w:pPr>
        <w:ind w:left="720"/>
        <w:jc w:val="both"/>
        <w:rPr>
          <w:b/>
          <w:lang w:val="pt-BR"/>
        </w:rPr>
      </w:pP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DD62E0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>enário 1</w:t>
      </w:r>
    </w:p>
    <w:p w:rsidR="00285ED7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9F4FDE" w:rsidRDefault="009F4FDE" w:rsidP="009F4FDE">
      <w:pPr>
        <w:pStyle w:val="Ttulo2"/>
        <w:jc w:val="both"/>
        <w:rPr>
          <w:lang w:val="pt-BR"/>
        </w:rPr>
      </w:pPr>
      <w:r>
        <w:rPr>
          <w:lang w:val="pt-BR"/>
        </w:rPr>
        <w:t xml:space="preserve">Cenário </w:t>
      </w:r>
      <w:proofErr w:type="gramStart"/>
      <w:r>
        <w:rPr>
          <w:lang w:val="pt-BR"/>
        </w:rPr>
        <w:t>2</w:t>
      </w:r>
      <w:proofErr w:type="gramEnd"/>
    </w:p>
    <w:p w:rsidR="009F4FDE" w:rsidRDefault="009F4FDE" w:rsidP="009F4FDE">
      <w:pPr>
        <w:pStyle w:val="Corpodetexto"/>
        <w:ind w:left="1440"/>
        <w:jc w:val="both"/>
        <w:rPr>
          <w:lang w:val="pt-BR"/>
        </w:rPr>
      </w:pPr>
      <w:r>
        <w:rPr>
          <w:lang w:val="pt-BR"/>
        </w:rPr>
        <w:t>1.    Fluxo Principal</w:t>
      </w:r>
    </w:p>
    <w:p w:rsidR="009F4FDE" w:rsidRPr="009F4FDE" w:rsidRDefault="009F4FDE" w:rsidP="009F4FDE">
      <w:pPr>
        <w:pStyle w:val="Corpodetexto"/>
        <w:ind w:left="1440"/>
        <w:jc w:val="both"/>
        <w:rPr>
          <w:lang w:val="pt-BR"/>
        </w:rPr>
      </w:pPr>
      <w:proofErr w:type="gramStart"/>
      <w:r>
        <w:rPr>
          <w:lang w:val="pt-BR"/>
        </w:rPr>
        <w:t>2</w:t>
      </w:r>
      <w:proofErr w:type="gramEnd"/>
      <w:r>
        <w:rPr>
          <w:lang w:val="pt-BR"/>
        </w:rPr>
        <w:t xml:space="preserve">    fluxos alternativo.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Pós-condições</w:t>
      </w:r>
    </w:p>
    <w:p w:rsidR="00B62370" w:rsidRPr="00016BE1" w:rsidRDefault="009F4FDE" w:rsidP="00DD62E0">
      <w:pPr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Mostrar o desempenho escolar</w:t>
      </w:r>
      <w:proofErr w:type="gramStart"/>
      <w:r>
        <w:rPr>
          <w:sz w:val="20"/>
          <w:szCs w:val="20"/>
          <w:lang w:val="pt-BR"/>
        </w:rPr>
        <w:t xml:space="preserve"> </w:t>
      </w:r>
      <w:r w:rsidR="00016BE1" w:rsidRPr="00016BE1">
        <w:rPr>
          <w:sz w:val="20"/>
          <w:szCs w:val="20"/>
          <w:lang w:val="pt-BR"/>
        </w:rPr>
        <w:t xml:space="preserve"> </w:t>
      </w:r>
      <w:proofErr w:type="gramEnd"/>
      <w:r w:rsidR="00016BE1" w:rsidRPr="00016BE1">
        <w:rPr>
          <w:sz w:val="20"/>
          <w:szCs w:val="20"/>
          <w:lang w:val="pt-BR"/>
        </w:rPr>
        <w:t>p</w:t>
      </w:r>
      <w:r>
        <w:rPr>
          <w:sz w:val="20"/>
          <w:szCs w:val="20"/>
          <w:lang w:val="pt-BR"/>
        </w:rPr>
        <w:t>a</w:t>
      </w:r>
      <w:r w:rsidR="00016BE1" w:rsidRPr="00016BE1">
        <w:rPr>
          <w:sz w:val="20"/>
          <w:szCs w:val="20"/>
          <w:lang w:val="pt-BR"/>
        </w:rPr>
        <w:t>ra os pai ou responsável</w:t>
      </w:r>
      <w:r>
        <w:rPr>
          <w:sz w:val="20"/>
          <w:szCs w:val="20"/>
          <w:lang w:val="pt-BR"/>
        </w:rPr>
        <w:t xml:space="preserve"> através e gráfico</w:t>
      </w:r>
      <w:r w:rsidR="00016BE1">
        <w:rPr>
          <w:sz w:val="20"/>
          <w:szCs w:val="20"/>
          <w:lang w:val="pt-BR"/>
        </w:rPr>
        <w:t>.</w:t>
      </w:r>
      <w:r w:rsidR="00016BE1" w:rsidRPr="00016BE1">
        <w:rPr>
          <w:sz w:val="20"/>
          <w:szCs w:val="20"/>
          <w:lang w:val="pt-BR"/>
        </w:rPr>
        <w:t xml:space="preserve"> </w:t>
      </w:r>
    </w:p>
    <w:p w:rsidR="00B85D82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t>Requisitos Adicionais</w:t>
      </w:r>
    </w:p>
    <w:p w:rsidR="00CF4554" w:rsidRDefault="00CF4554" w:rsidP="00CF4554">
      <w:pPr>
        <w:rPr>
          <w:lang w:val="pt-BR"/>
        </w:rPr>
      </w:pPr>
      <w:r>
        <w:rPr>
          <w:lang w:val="pt-BR"/>
        </w:rPr>
        <w:t>Tela principal</w:t>
      </w:r>
    </w:p>
    <w:p w:rsidR="00E6612A" w:rsidRDefault="00E6612A" w:rsidP="00CF4554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55D2B9A" wp14:editId="325E6706">
            <wp:extent cx="1533035" cy="2520000"/>
            <wp:effectExtent l="0" t="0" r="0" b="0"/>
            <wp:docPr id="1" name="Imagem 1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54" w:rsidRDefault="00CF4554" w:rsidP="00CF4554">
      <w:pPr>
        <w:rPr>
          <w:lang w:val="pt-BR"/>
        </w:rPr>
      </w:pPr>
    </w:p>
    <w:p w:rsidR="00CF4554" w:rsidRDefault="00CF4554" w:rsidP="00CF4554">
      <w:pPr>
        <w:rPr>
          <w:lang w:val="pt-BR"/>
        </w:rPr>
      </w:pPr>
    </w:p>
    <w:p w:rsidR="00CF4554" w:rsidRDefault="00CF4554" w:rsidP="00CF4554">
      <w:pPr>
        <w:rPr>
          <w:lang w:val="pt-BR"/>
        </w:rPr>
      </w:pPr>
      <w:r>
        <w:rPr>
          <w:lang w:val="pt-BR"/>
        </w:rPr>
        <w:t>Tela de Login do responsável pelo aluno</w:t>
      </w:r>
    </w:p>
    <w:p w:rsidR="00CF4554" w:rsidRDefault="00E6612A" w:rsidP="00CF4554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3221BD3" wp14:editId="1E922E3E">
            <wp:extent cx="1533037" cy="2520000"/>
            <wp:effectExtent l="0" t="0" r="0" b="0"/>
            <wp:docPr id="5" name="Imagem 5" descr="C:\Users\JgonçalvesS\Desktop\PARENTS_ASSISTANCE_ATUALIZADO\IMAGENS DO PROJETO PARENTS ASSISTANCE\Tela de Login Responsavel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Responsavel do Alu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54" w:rsidRDefault="00CF4554" w:rsidP="00CF4554">
      <w:pPr>
        <w:rPr>
          <w:lang w:val="pt-BR"/>
        </w:rPr>
      </w:pPr>
    </w:p>
    <w:p w:rsidR="00CF4554" w:rsidRDefault="00CF4554" w:rsidP="00CF4554">
      <w:pPr>
        <w:rPr>
          <w:lang w:val="pt-BR"/>
        </w:rPr>
      </w:pPr>
    </w:p>
    <w:p w:rsidR="00CF4554" w:rsidRDefault="00CF4554" w:rsidP="00CF4554">
      <w:pPr>
        <w:rPr>
          <w:lang w:val="pt-BR"/>
        </w:rPr>
      </w:pPr>
      <w:r>
        <w:rPr>
          <w:lang w:val="pt-BR"/>
        </w:rPr>
        <w:t xml:space="preserve">Tela de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responsável pelo aluno</w:t>
      </w:r>
    </w:p>
    <w:p w:rsidR="00E6612A" w:rsidRDefault="00E6612A" w:rsidP="00CF4554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4477CBB" wp14:editId="3588DB4A">
            <wp:extent cx="1533035" cy="2520000"/>
            <wp:effectExtent l="0" t="0" r="0" b="0"/>
            <wp:docPr id="3" name="Imagem 3" descr="C:\Users\JgonçalvesS\Desktop\PARENTS_ASSISTANCE_ATUALIZADO\IMAGENS DO PROJETO PARENTS ASSISTANCE\Tela de Menu do Responsá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Responsáv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4554" w:rsidRDefault="00CF4554" w:rsidP="00CF4554">
      <w:pPr>
        <w:rPr>
          <w:lang w:val="pt-BR"/>
        </w:rPr>
      </w:pPr>
    </w:p>
    <w:p w:rsidR="00CF4554" w:rsidRPr="00CF4554" w:rsidRDefault="00CF4554" w:rsidP="00CF4554">
      <w:pPr>
        <w:rPr>
          <w:lang w:val="pt-BR"/>
        </w:rPr>
      </w:pPr>
    </w:p>
    <w:p w:rsidR="00B85D82" w:rsidRPr="00B85D82" w:rsidRDefault="00B85D82" w:rsidP="00B85D82">
      <w:pPr>
        <w:rPr>
          <w:lang w:val="pt-BR"/>
        </w:rPr>
      </w:pPr>
    </w:p>
    <w:p w:rsidR="009364DE" w:rsidRDefault="00CF4554" w:rsidP="009364DE">
      <w:r>
        <w:t xml:space="preserve">Tela de desempenho </w:t>
      </w:r>
      <w:r w:rsidR="009364DE">
        <w:t>do aluno</w:t>
      </w:r>
    </w:p>
    <w:p w:rsidR="00CF4554" w:rsidRDefault="00CF4554" w:rsidP="009364DE">
      <w:r>
        <w:rPr>
          <w:noProof/>
          <w:lang w:val="pt-BR" w:eastAsia="pt-BR"/>
        </w:rPr>
        <w:drawing>
          <wp:inline distT="0" distB="0" distL="0" distR="0">
            <wp:extent cx="1533036" cy="2520000"/>
            <wp:effectExtent l="0" t="0" r="0" b="0"/>
            <wp:docPr id="4" name="Imagem 4" descr="C:\Users\JgonçalvesS\Desktop\PARENTS_ASSISTANCE_ATUALIZADO\IMAGENS DO PROJETO PARENTS ASSISTANCE\Tela de Mostrar Evolucao de Desempen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Mostrar Evolucao de Desempenh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54" w:rsidRDefault="00CF4554" w:rsidP="009364DE"/>
    <w:p w:rsidR="00B85D82" w:rsidRPr="009D2B11" w:rsidRDefault="00B85D82" w:rsidP="009364DE">
      <w:pPr>
        <w:jc w:val="both"/>
        <w:rPr>
          <w:b/>
          <w:lang w:val="pt-BR"/>
        </w:rPr>
      </w:pPr>
    </w:p>
    <w:sectPr w:rsidR="00B85D82" w:rsidRPr="009D2B11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20A9" w:rsidRDefault="009C20A9">
      <w:r>
        <w:separator/>
      </w:r>
    </w:p>
  </w:endnote>
  <w:endnote w:type="continuationSeparator" w:id="0">
    <w:p w:rsidR="009C20A9" w:rsidRDefault="009C2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E6612A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E6612A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20A9" w:rsidRDefault="009C20A9">
      <w:r>
        <w:separator/>
      </w:r>
    </w:p>
  </w:footnote>
  <w:footnote w:type="continuationSeparator" w:id="0">
    <w:p w:rsidR="009C20A9" w:rsidRDefault="009C20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516A18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D21F70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</w:t>
          </w:r>
          <w:r w:rsidR="008A5441">
            <w:rPr>
              <w:sz w:val="20"/>
              <w:lang w:val="pt-BR"/>
            </w:rPr>
            <w:t>:</w:t>
          </w:r>
          <w:r w:rsidR="00516A18">
            <w:rPr>
              <w:sz w:val="20"/>
              <w:lang w:val="pt-BR"/>
            </w:rPr>
            <w:t xml:space="preserve"> 00.01</w:t>
          </w:r>
        </w:p>
      </w:tc>
    </w:tr>
    <w:tr w:rsidR="00285ED7">
      <w:tc>
        <w:tcPr>
          <w:tcW w:w="6379" w:type="dxa"/>
        </w:tcPr>
        <w:p w:rsidR="00285ED7" w:rsidRDefault="00285ED7" w:rsidP="00767455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767455">
            <w:rPr>
              <w:sz w:val="20"/>
              <w:lang w:val="pt-BR"/>
            </w:rPr>
            <w:t>evolução e desempenho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285ED7" w:rsidRDefault="00767455" w:rsidP="00767455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10</w:t>
          </w:r>
          <w:r w:rsidR="00516A18">
            <w:rPr>
              <w:sz w:val="20"/>
              <w:lang w:val="pt-BR"/>
            </w:rPr>
            <w:t>/</w:t>
          </w:r>
          <w:r>
            <w:rPr>
              <w:sz w:val="20"/>
              <w:lang w:val="pt-BR"/>
            </w:rPr>
            <w:t>10</w:t>
          </w:r>
          <w:r w:rsidR="007515F5">
            <w:rPr>
              <w:sz w:val="20"/>
              <w:lang w:val="pt-BR"/>
            </w:rPr>
            <w:t>/15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9EE651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318E60BF"/>
    <w:multiLevelType w:val="hybridMultilevel"/>
    <w:tmpl w:val="ABA8B7A8"/>
    <w:lvl w:ilvl="0" w:tplc="0416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016BE1"/>
    <w:rsid w:val="00285ED7"/>
    <w:rsid w:val="003571C8"/>
    <w:rsid w:val="00390EDF"/>
    <w:rsid w:val="003C6BB0"/>
    <w:rsid w:val="004C3666"/>
    <w:rsid w:val="00516A18"/>
    <w:rsid w:val="00614446"/>
    <w:rsid w:val="006910E7"/>
    <w:rsid w:val="006E6296"/>
    <w:rsid w:val="007515F5"/>
    <w:rsid w:val="00767455"/>
    <w:rsid w:val="00797490"/>
    <w:rsid w:val="007D2262"/>
    <w:rsid w:val="007F4E30"/>
    <w:rsid w:val="00812EA3"/>
    <w:rsid w:val="008358DE"/>
    <w:rsid w:val="008660DD"/>
    <w:rsid w:val="00881F99"/>
    <w:rsid w:val="008A5441"/>
    <w:rsid w:val="008E6859"/>
    <w:rsid w:val="0091640E"/>
    <w:rsid w:val="009364DE"/>
    <w:rsid w:val="009A03C1"/>
    <w:rsid w:val="009C20A9"/>
    <w:rsid w:val="009D2B11"/>
    <w:rsid w:val="009F0B5C"/>
    <w:rsid w:val="009F4FDE"/>
    <w:rsid w:val="00A058F1"/>
    <w:rsid w:val="00A21BAA"/>
    <w:rsid w:val="00B02AB9"/>
    <w:rsid w:val="00B62370"/>
    <w:rsid w:val="00B85D82"/>
    <w:rsid w:val="00B9279E"/>
    <w:rsid w:val="00CF4554"/>
    <w:rsid w:val="00D21F70"/>
    <w:rsid w:val="00DD62E0"/>
    <w:rsid w:val="00E16CEC"/>
    <w:rsid w:val="00E22C20"/>
    <w:rsid w:val="00E6612A"/>
    <w:rsid w:val="00ED52E2"/>
    <w:rsid w:val="00F864DB"/>
    <w:rsid w:val="00FB2287"/>
    <w:rsid w:val="00FC7F76"/>
    <w:rsid w:val="00FE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28</TotalTime>
  <Pages>3</Pages>
  <Words>192</Words>
  <Characters>1038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8</cp:revision>
  <cp:lastPrinted>2015-04-09T02:54:00Z</cp:lastPrinted>
  <dcterms:created xsi:type="dcterms:W3CDTF">2015-10-13T12:22:00Z</dcterms:created>
  <dcterms:modified xsi:type="dcterms:W3CDTF">2015-10-27T20:28:00Z</dcterms:modified>
</cp:coreProperties>
</file>