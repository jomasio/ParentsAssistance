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133" w:rsidRDefault="00F75AC3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3046DA" w:rsidRDefault="003046DA">
      <w:pPr>
        <w:pStyle w:val="Ttulo"/>
        <w:rPr>
          <w:lang w:val="pt-BR"/>
        </w:rPr>
      </w:pPr>
    </w:p>
    <w:p w:rsidR="00285ED7" w:rsidRPr="001948A8" w:rsidRDefault="00285ED7" w:rsidP="00805133">
      <w:pPr>
        <w:pStyle w:val="Ttulo"/>
        <w:jc w:val="left"/>
        <w:rPr>
          <w:lang w:val="pt-BR"/>
        </w:rPr>
      </w:pPr>
      <w:r w:rsidRPr="001948A8">
        <w:rPr>
          <w:lang w:val="pt-BR"/>
        </w:rPr>
        <w:t xml:space="preserve">Caso de Uso: </w:t>
      </w:r>
      <w:r w:rsidR="003046DA">
        <w:rPr>
          <w:lang w:val="pt-BR"/>
        </w:rPr>
        <w:t>Cadastro</w:t>
      </w:r>
      <w:r w:rsidR="00997552">
        <w:rPr>
          <w:lang w:val="pt-BR"/>
        </w:rPr>
        <w:t xml:space="preserve"> de funcionários (</w:t>
      </w:r>
      <w:r w:rsidR="00D11B0C">
        <w:rPr>
          <w:lang w:val="pt-BR"/>
        </w:rPr>
        <w:t>professores, gestores, psicólogos</w:t>
      </w:r>
      <w:r w:rsidR="00997552">
        <w:rPr>
          <w:lang w:val="pt-BR"/>
        </w:rPr>
        <w:t>)</w:t>
      </w:r>
      <w:r w:rsidR="00805133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Resumida</w:t>
      </w:r>
    </w:p>
    <w:p w:rsidR="00285ED7" w:rsidRPr="001948A8" w:rsidRDefault="00710F84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Este caso de uso tem a finalidade de cadastrar </w:t>
      </w:r>
      <w:r w:rsidR="00D23E92">
        <w:rPr>
          <w:lang w:val="pt-BR"/>
        </w:rPr>
        <w:t>as</w:t>
      </w:r>
      <w:r w:rsidR="00805133">
        <w:rPr>
          <w:lang w:val="pt-BR"/>
        </w:rPr>
        <w:t xml:space="preserve"> informações básicas de um</w:t>
      </w:r>
      <w:r w:rsidR="00997552">
        <w:rPr>
          <w:lang w:val="pt-BR"/>
        </w:rPr>
        <w:t xml:space="preserve"> </w:t>
      </w:r>
      <w:r w:rsidR="008A31B7">
        <w:rPr>
          <w:lang w:val="pt-BR"/>
        </w:rPr>
        <w:t>funcionário</w:t>
      </w:r>
      <w:r w:rsidR="00D23E92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dos Atores</w:t>
      </w:r>
    </w:p>
    <w:p w:rsidR="00285ED7" w:rsidRPr="003046DA" w:rsidRDefault="00997552" w:rsidP="00805133">
      <w:pPr>
        <w:pStyle w:val="Ttulo2"/>
        <w:jc w:val="both"/>
        <w:rPr>
          <w:rFonts w:ascii="Times New Roman" w:hAnsi="Times New Roman"/>
          <w:b w:val="0"/>
          <w:lang w:val="pt-BR"/>
        </w:rPr>
      </w:pPr>
      <w:r w:rsidRPr="003046DA">
        <w:rPr>
          <w:rFonts w:ascii="Times New Roman" w:hAnsi="Times New Roman"/>
          <w:b w:val="0"/>
          <w:lang w:val="pt-BR"/>
        </w:rPr>
        <w:t xml:space="preserve">Funcionário 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Pré-condições</w:t>
      </w:r>
    </w:p>
    <w:p w:rsidR="00285ED7" w:rsidRPr="001948A8" w:rsidRDefault="00997552" w:rsidP="00A50BDC">
      <w:pPr>
        <w:pStyle w:val="Corpodetexto"/>
        <w:jc w:val="both"/>
        <w:rPr>
          <w:lang w:val="pt-BR"/>
        </w:rPr>
      </w:pPr>
      <w:r>
        <w:rPr>
          <w:lang w:val="pt-BR"/>
        </w:rPr>
        <w:t>Funcionário</w:t>
      </w:r>
      <w:r w:rsidR="00805133">
        <w:rPr>
          <w:lang w:val="pt-BR"/>
        </w:rPr>
        <w:t xml:space="preserve"> </w:t>
      </w:r>
      <w:r w:rsidR="00227D59">
        <w:rPr>
          <w:lang w:val="pt-BR"/>
        </w:rPr>
        <w:t>não cadastrado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 Principal</w:t>
      </w:r>
    </w:p>
    <w:p w:rsidR="005E7A35" w:rsidRDefault="005E7A35" w:rsidP="005E7A35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 xml:space="preserve">Esse caso de uso começa quando o </w:t>
      </w:r>
      <w:r>
        <w:rPr>
          <w:lang w:val="pt-BR"/>
        </w:rPr>
        <w:t>funcionário abre o aplicativo na tela principal.</w:t>
      </w:r>
    </w:p>
    <w:p w:rsidR="005E7A35" w:rsidRDefault="005E7A35" w:rsidP="005E7A35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Funcionário aperta o botão com o nome funcionário.</w:t>
      </w:r>
    </w:p>
    <w:p w:rsidR="005E7A35" w:rsidRDefault="005E7A35" w:rsidP="005E7A35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Segue pra tela de Login.</w:t>
      </w:r>
    </w:p>
    <w:p w:rsidR="005E7A35" w:rsidRDefault="005E7A35" w:rsidP="005E7A35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Funcionário digita </w:t>
      </w:r>
      <w:r w:rsidRPr="00840171">
        <w:rPr>
          <w:lang w:val="pt-BR"/>
        </w:rPr>
        <w:t>Login</w:t>
      </w:r>
      <w:r>
        <w:rPr>
          <w:lang w:val="pt-BR"/>
        </w:rPr>
        <w:t xml:space="preserve"> e senha já cadastrada no sistema.</w:t>
      </w:r>
    </w:p>
    <w:p w:rsidR="005E7A35" w:rsidRDefault="005E7A35" w:rsidP="005E7A35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Funcionário Aperta o botão Logar.</w:t>
      </w:r>
    </w:p>
    <w:p w:rsidR="005E7A35" w:rsidRPr="00986534" w:rsidRDefault="005E7A35" w:rsidP="00986534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segue para tela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>.</w:t>
      </w:r>
      <w:r w:rsidR="00986534" w:rsidRPr="00986534">
        <w:rPr>
          <w:lang w:val="pt-BR"/>
        </w:rPr>
        <w:t xml:space="preserve"> </w:t>
      </w:r>
      <w:r w:rsidR="00986534">
        <w:rPr>
          <w:lang w:val="pt-BR"/>
        </w:rPr>
        <w:t>[</w:t>
      </w:r>
      <w:r w:rsidR="00986534">
        <w:rPr>
          <w:lang w:val="pt-BR"/>
        </w:rPr>
        <w:t>FA1]</w:t>
      </w:r>
    </w:p>
    <w:p w:rsidR="00986534" w:rsidRDefault="005E7A35" w:rsidP="005E7A35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986534">
        <w:rPr>
          <w:lang w:val="pt-BR"/>
        </w:rPr>
        <w:t xml:space="preserve">Funcionário Aperta o botão cadastrar </w:t>
      </w:r>
      <w:r w:rsidRPr="00986534">
        <w:rPr>
          <w:lang w:val="pt-BR"/>
        </w:rPr>
        <w:t>funcionário</w:t>
      </w:r>
    </w:p>
    <w:p w:rsidR="005E7A35" w:rsidRPr="00986534" w:rsidRDefault="005E7A35" w:rsidP="005E7A35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986534">
        <w:rPr>
          <w:lang w:val="pt-BR"/>
        </w:rPr>
        <w:t>O sistema vai para a tela cadastro de</w:t>
      </w:r>
      <w:r w:rsidRPr="00986534">
        <w:rPr>
          <w:lang w:val="pt-BR"/>
        </w:rPr>
        <w:t xml:space="preserve"> funcionário</w:t>
      </w:r>
      <w:r w:rsidRPr="00986534">
        <w:rPr>
          <w:lang w:val="pt-BR"/>
        </w:rPr>
        <w:t>.</w:t>
      </w:r>
    </w:p>
    <w:p w:rsidR="005E7A35" w:rsidRDefault="005E7A35" w:rsidP="005E7A35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5E7A35">
        <w:rPr>
          <w:lang w:val="pt-BR"/>
        </w:rPr>
        <w:t xml:space="preserve">O funcionário digita </w:t>
      </w:r>
      <w:r>
        <w:rPr>
          <w:lang w:val="pt-BR"/>
        </w:rPr>
        <w:t>no</w:t>
      </w:r>
      <w:r w:rsidRPr="00335D84">
        <w:rPr>
          <w:lang w:val="pt-BR"/>
        </w:rPr>
        <w:t xml:space="preserve"> formulário a </w:t>
      </w:r>
      <w:r w:rsidR="00986534">
        <w:rPr>
          <w:lang w:val="pt-BR"/>
        </w:rPr>
        <w:t>ser</w:t>
      </w:r>
      <w:r w:rsidRPr="00335D84">
        <w:rPr>
          <w:lang w:val="pt-BR"/>
        </w:rPr>
        <w:t xml:space="preserve"> preenchido</w:t>
      </w:r>
      <w:r>
        <w:rPr>
          <w:lang w:val="pt-BR"/>
        </w:rPr>
        <w:t xml:space="preserve"> </w:t>
      </w:r>
      <w:r w:rsidRPr="005E7A35">
        <w:rPr>
          <w:lang w:val="pt-BR"/>
        </w:rPr>
        <w:t>a</w:t>
      </w:r>
      <w:r w:rsidR="00986534">
        <w:rPr>
          <w:lang w:val="pt-BR"/>
        </w:rPr>
        <w:t xml:space="preserve"> informação </w:t>
      </w:r>
      <w:r w:rsidRPr="005E7A35">
        <w:rPr>
          <w:lang w:val="pt-BR"/>
        </w:rPr>
        <w:t>do</w:t>
      </w:r>
      <w:bookmarkStart w:id="0" w:name="_GoBack"/>
      <w:bookmarkEnd w:id="0"/>
      <w:r w:rsidRPr="005E7A35">
        <w:rPr>
          <w:lang w:val="pt-BR"/>
        </w:rPr>
        <w:t xml:space="preserve"> </w:t>
      </w:r>
      <w:r w:rsidRPr="005E7A35">
        <w:rPr>
          <w:lang w:val="pt-BR"/>
        </w:rPr>
        <w:t>funcionário a ser cadastrado</w:t>
      </w:r>
      <w:r w:rsidR="00986534">
        <w:rPr>
          <w:lang w:val="pt-BR"/>
        </w:rPr>
        <w:t>.</w:t>
      </w:r>
    </w:p>
    <w:p w:rsidR="005E7A35" w:rsidRPr="005E7A35" w:rsidRDefault="005E7A35" w:rsidP="005E7A35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funcionário (gestores) </w:t>
      </w:r>
      <w:r w:rsidRPr="005E7A35">
        <w:rPr>
          <w:lang w:val="pt-BR"/>
        </w:rPr>
        <w:t>clica em cadastrar</w:t>
      </w:r>
      <w:r w:rsidRPr="005E7A35">
        <w:rPr>
          <w:lang w:val="pt-BR"/>
        </w:rPr>
        <w:t xml:space="preserve"> </w:t>
      </w:r>
      <w:r>
        <w:rPr>
          <w:lang w:val="pt-BR"/>
        </w:rPr>
        <w:t>funcionário.</w:t>
      </w:r>
    </w:p>
    <w:p w:rsidR="005E7A35" w:rsidRPr="00335D84" w:rsidRDefault="005E7A35" w:rsidP="005E7A35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informar uma mensagem</w:t>
      </w:r>
      <w:r>
        <w:rPr>
          <w:lang w:val="pt-BR"/>
        </w:rPr>
        <w:t xml:space="preserve"> funcionário cadastrado</w:t>
      </w:r>
      <w:r>
        <w:rPr>
          <w:lang w:val="pt-BR"/>
        </w:rPr>
        <w:t xml:space="preserve"> com sucesso.</w:t>
      </w:r>
    </w:p>
    <w:p w:rsidR="005E7A35" w:rsidRPr="001948A8" w:rsidRDefault="005E7A35" w:rsidP="005E7A35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O caso de uso é encerrado.</w:t>
      </w:r>
    </w:p>
    <w:p w:rsidR="00285ED7" w:rsidRPr="001948A8" w:rsidRDefault="003C6BB0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Fluxos Alternativos</w:t>
      </w:r>
    </w:p>
    <w:p w:rsidR="003C498B" w:rsidRPr="001948A8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[FA1]</w:t>
      </w:r>
    </w:p>
    <w:p w:rsidR="003C498B" w:rsidRPr="001948A8" w:rsidRDefault="003A5583" w:rsidP="003C498B">
      <w:pPr>
        <w:pStyle w:val="Corpodetexto"/>
        <w:jc w:val="both"/>
        <w:rPr>
          <w:lang w:val="pt-BR"/>
        </w:rPr>
      </w:pPr>
      <w:r>
        <w:rPr>
          <w:lang w:val="pt-BR"/>
        </w:rPr>
        <w:t>O</w:t>
      </w:r>
      <w:r w:rsidR="00986534">
        <w:rPr>
          <w:lang w:val="pt-BR"/>
        </w:rPr>
        <w:t xml:space="preserve"> funcionário</w:t>
      </w:r>
      <w:r w:rsidR="0022098D">
        <w:rPr>
          <w:lang w:val="pt-BR"/>
        </w:rPr>
        <w:t xml:space="preserve"> selecionar um </w:t>
      </w:r>
      <w:r w:rsidR="00997552">
        <w:rPr>
          <w:lang w:val="pt-BR"/>
        </w:rPr>
        <w:t>funcionário</w:t>
      </w:r>
      <w:r w:rsidR="003C498B">
        <w:rPr>
          <w:lang w:val="pt-BR"/>
        </w:rPr>
        <w:t xml:space="preserve"> </w:t>
      </w:r>
      <w:r w:rsidR="005E7A35">
        <w:rPr>
          <w:lang w:val="pt-BR"/>
        </w:rPr>
        <w:t>para cadastrar n</w:t>
      </w:r>
      <w:r w:rsidR="003C498B">
        <w:rPr>
          <w:lang w:val="pt-BR"/>
        </w:rPr>
        <w:t>a base, então:</w:t>
      </w:r>
    </w:p>
    <w:p w:rsidR="005E7A35" w:rsidRDefault="005E7A35" w:rsidP="005E7A35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Na tela de </w:t>
      </w:r>
      <w:proofErr w:type="gramStart"/>
      <w:r w:rsidR="00986534">
        <w:rPr>
          <w:lang w:val="pt-BR"/>
        </w:rPr>
        <w:t>menu</w:t>
      </w:r>
      <w:proofErr w:type="gramEnd"/>
      <w:r w:rsidR="00986534">
        <w:rPr>
          <w:lang w:val="pt-BR"/>
        </w:rPr>
        <w:t xml:space="preserve"> do</w:t>
      </w:r>
      <w:r>
        <w:rPr>
          <w:lang w:val="pt-BR"/>
        </w:rPr>
        <w:t xml:space="preserve"> funcionário </w:t>
      </w:r>
    </w:p>
    <w:p w:rsidR="005E7A35" w:rsidRPr="005E7A35" w:rsidRDefault="005E7A35" w:rsidP="005E7A35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funcionário </w:t>
      </w:r>
      <w:r w:rsidR="00986534">
        <w:rPr>
          <w:lang w:val="pt-BR"/>
        </w:rPr>
        <w:t xml:space="preserve">click em cadastrar funcionário </w:t>
      </w:r>
    </w:p>
    <w:p w:rsidR="003C498B" w:rsidRDefault="005E7A35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</w:t>
      </w:r>
      <w:r w:rsidR="003C498B">
        <w:rPr>
          <w:lang w:val="pt-BR"/>
        </w:rPr>
        <w:t xml:space="preserve"> sistema </w:t>
      </w:r>
      <w:r w:rsidR="00986534">
        <w:rPr>
          <w:lang w:val="pt-BR"/>
        </w:rPr>
        <w:t>informar que funcionário não tem autorização</w:t>
      </w:r>
      <w:r w:rsidR="003C498B">
        <w:rPr>
          <w:lang w:val="pt-BR"/>
        </w:rPr>
        <w:t>.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986534">
        <w:rPr>
          <w:lang w:val="pt-BR"/>
        </w:rPr>
        <w:t xml:space="preserve">sistema volta pra o </w:t>
      </w:r>
      <w:proofErr w:type="gramStart"/>
      <w:r w:rsidR="00986534">
        <w:rPr>
          <w:lang w:val="pt-BR"/>
        </w:rPr>
        <w:t>menu</w:t>
      </w:r>
      <w:proofErr w:type="gramEnd"/>
      <w:r w:rsidR="00986534">
        <w:rPr>
          <w:lang w:val="pt-BR"/>
        </w:rPr>
        <w:t xml:space="preserve"> funcionário</w:t>
      </w:r>
      <w:r>
        <w:rPr>
          <w:lang w:val="pt-BR"/>
        </w:rPr>
        <w:t>.</w:t>
      </w:r>
    </w:p>
    <w:p w:rsidR="00285ED7" w:rsidRPr="003C498B" w:rsidRDefault="00986534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C</w:t>
      </w:r>
      <w:r w:rsidR="00C3466C">
        <w:rPr>
          <w:lang w:val="pt-BR"/>
        </w:rPr>
        <w:t xml:space="preserve">aso </w:t>
      </w:r>
      <w:r>
        <w:rPr>
          <w:lang w:val="pt-BR"/>
        </w:rPr>
        <w:t>o funcionário seja gestor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vai para o passo 9</w:t>
      </w:r>
      <w:r w:rsidR="003C498B">
        <w:rPr>
          <w:lang w:val="pt-BR"/>
        </w:rPr>
        <w:t xml:space="preserve"> do fluxo principal.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Cenários Principais</w:t>
      </w:r>
    </w:p>
    <w:p w:rsidR="00285ED7" w:rsidRPr="001948A8" w:rsidRDefault="001948A8" w:rsidP="00A50BDC">
      <w:pPr>
        <w:pStyle w:val="Ttulo2"/>
        <w:jc w:val="both"/>
        <w:rPr>
          <w:lang w:val="pt-BR"/>
        </w:rPr>
      </w:pPr>
      <w:r>
        <w:rPr>
          <w:lang w:val="pt-BR"/>
        </w:rPr>
        <w:t>Cenário 1</w:t>
      </w:r>
    </w:p>
    <w:p w:rsidR="00285ED7" w:rsidRDefault="001948A8" w:rsidP="00A50BDC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lastRenderedPageBreak/>
        <w:t>Todos os passos do fluxo principal</w:t>
      </w:r>
      <w:r w:rsidR="006059DD">
        <w:rPr>
          <w:lang w:val="pt-BR"/>
        </w:rPr>
        <w:t>.</w:t>
      </w:r>
    </w:p>
    <w:p w:rsidR="003C498B" w:rsidRPr="006059DD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Cenário 2</w:t>
      </w:r>
    </w:p>
    <w:p w:rsidR="003C498B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>Passo 1</w:t>
      </w:r>
      <w:r w:rsidR="003C498B">
        <w:rPr>
          <w:lang w:val="pt-BR"/>
        </w:rPr>
        <w:t xml:space="preserve"> do fluxo principal.</w:t>
      </w:r>
    </w:p>
    <w:p w:rsidR="003C498B" w:rsidRPr="006059DD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 xml:space="preserve">Todos os passos do </w:t>
      </w:r>
      <w:r w:rsidR="003C498B">
        <w:rPr>
          <w:lang w:val="pt-BR"/>
        </w:rPr>
        <w:t>Fluxo Alternativo 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Pós-condições</w:t>
      </w:r>
    </w:p>
    <w:p w:rsidR="00285ED7" w:rsidRDefault="006059DD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Novo </w:t>
      </w:r>
      <w:r w:rsidR="004342BA">
        <w:rPr>
          <w:lang w:val="pt-BR"/>
        </w:rPr>
        <w:t>usuário</w:t>
      </w:r>
      <w:r>
        <w:rPr>
          <w:lang w:val="pt-BR"/>
        </w:rPr>
        <w:t xml:space="preserve"> cadastrado</w:t>
      </w:r>
    </w:p>
    <w:p w:rsidR="006059DD" w:rsidRPr="006059DD" w:rsidRDefault="006059DD" w:rsidP="00A50BDC">
      <w:pPr>
        <w:jc w:val="both"/>
        <w:rPr>
          <w:lang w:val="pt-BR"/>
        </w:rPr>
      </w:pPr>
      <w:r w:rsidRPr="00D8103E">
        <w:rPr>
          <w:sz w:val="20"/>
          <w:szCs w:val="20"/>
          <w:lang w:val="pt-BR"/>
        </w:rPr>
        <w:t xml:space="preserve">Ao final da execução deste caso de uso, o </w:t>
      </w:r>
      <w:r w:rsidR="00997552" w:rsidRPr="00D8103E">
        <w:rPr>
          <w:sz w:val="20"/>
          <w:szCs w:val="20"/>
          <w:lang w:val="pt-BR"/>
        </w:rPr>
        <w:t>funcionário</w:t>
      </w:r>
      <w:r w:rsidRPr="00D8103E">
        <w:rPr>
          <w:sz w:val="20"/>
          <w:szCs w:val="20"/>
          <w:lang w:val="pt-BR"/>
        </w:rPr>
        <w:t xml:space="preserve"> será ad</w:t>
      </w:r>
      <w:r w:rsidR="00F75AC3" w:rsidRPr="00D8103E">
        <w:rPr>
          <w:sz w:val="20"/>
          <w:szCs w:val="20"/>
          <w:lang w:val="pt-BR"/>
        </w:rPr>
        <w:t xml:space="preserve">icionado com sucesso ao </w:t>
      </w:r>
      <w:proofErr w:type="gramStart"/>
      <w:r w:rsidR="00F75AC3" w:rsidRPr="00D8103E">
        <w:rPr>
          <w:sz w:val="20"/>
          <w:szCs w:val="20"/>
          <w:lang w:val="pt-BR"/>
        </w:rPr>
        <w:t>ParentsAssistance</w:t>
      </w:r>
      <w:proofErr w:type="gramEnd"/>
      <w:r w:rsidR="004342BA">
        <w:rPr>
          <w:lang w:val="pt-BR"/>
        </w:rPr>
        <w:t>.</w:t>
      </w:r>
    </w:p>
    <w:p w:rsidR="00285ED7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Requisitos Adicionais</w:t>
      </w:r>
    </w:p>
    <w:p w:rsidR="003E06EB" w:rsidRPr="003E06EB" w:rsidRDefault="003E06EB" w:rsidP="003E06EB">
      <w:pPr>
        <w:rPr>
          <w:lang w:val="pt-BR"/>
        </w:rPr>
      </w:pPr>
      <w:r w:rsidRPr="003E06EB">
        <w:rPr>
          <w:lang w:val="pt-BR"/>
        </w:rPr>
        <w:t xml:space="preserve">Tela de inicio </w:t>
      </w:r>
      <w:proofErr w:type="gramStart"/>
      <w:r w:rsidRPr="003E06EB">
        <w:rPr>
          <w:lang w:val="pt-BR"/>
        </w:rPr>
        <w:t>da programa</w:t>
      </w:r>
      <w:proofErr w:type="gramEnd"/>
    </w:p>
    <w:p w:rsidR="003E06EB" w:rsidRDefault="003E06EB" w:rsidP="003954DC">
      <w:pPr>
        <w:rPr>
          <w:lang w:val="pt-BR"/>
        </w:rPr>
      </w:pPr>
    </w:p>
    <w:p w:rsidR="003E06EB" w:rsidRDefault="003E06EB" w:rsidP="003954DC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BF79A67" wp14:editId="64EB4A77">
            <wp:extent cx="1533035" cy="2520000"/>
            <wp:effectExtent l="0" t="0" r="0" b="0"/>
            <wp:docPr id="5" name="Imagem 5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DC" w:rsidRPr="003E06EB" w:rsidRDefault="003954DC" w:rsidP="003954DC">
      <w:pPr>
        <w:rPr>
          <w:lang w:val="pt-BR"/>
        </w:rPr>
      </w:pPr>
    </w:p>
    <w:p w:rsidR="003954DC" w:rsidRPr="003E06EB" w:rsidRDefault="003954DC" w:rsidP="003954DC">
      <w:pPr>
        <w:rPr>
          <w:lang w:val="pt-BR"/>
        </w:rPr>
      </w:pPr>
    </w:p>
    <w:p w:rsidR="003954DC" w:rsidRDefault="003954DC" w:rsidP="003954DC">
      <w:pPr>
        <w:rPr>
          <w:lang w:val="pt-BR"/>
        </w:rPr>
      </w:pPr>
      <w:r w:rsidRPr="003E06EB">
        <w:rPr>
          <w:lang w:val="pt-BR"/>
        </w:rPr>
        <w:t>Tela de Login funcionário</w:t>
      </w:r>
    </w:p>
    <w:p w:rsidR="003E06EB" w:rsidRDefault="003E06EB" w:rsidP="003954DC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4CC2A55" wp14:editId="5780E993">
            <wp:extent cx="1533035" cy="2520000"/>
            <wp:effectExtent l="0" t="0" r="0" b="0"/>
            <wp:docPr id="3" name="Imagem 3" descr="C:\Users\JgonçalvesS\Desktop\PARENTS_ASSISTANCE_ATUALIZADO\IMAGENS DO PROJETO PARENTS ASSISTANCE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EB" w:rsidRDefault="003E06EB" w:rsidP="003954DC">
      <w:pPr>
        <w:rPr>
          <w:lang w:val="pt-BR"/>
        </w:rPr>
      </w:pPr>
    </w:p>
    <w:p w:rsidR="003E06EB" w:rsidRDefault="003E06EB" w:rsidP="003954DC">
      <w:pPr>
        <w:rPr>
          <w:lang w:val="pt-BR"/>
        </w:rPr>
      </w:pPr>
    </w:p>
    <w:p w:rsidR="003E06EB" w:rsidRPr="003E06EB" w:rsidRDefault="003E06EB" w:rsidP="003954DC">
      <w:pPr>
        <w:rPr>
          <w:lang w:val="pt-BR"/>
        </w:rPr>
      </w:pPr>
      <w:r>
        <w:rPr>
          <w:lang w:val="pt-BR"/>
        </w:rPr>
        <w:lastRenderedPageBreak/>
        <w:t>Tela de menu de funcionário</w:t>
      </w:r>
    </w:p>
    <w:p w:rsidR="003954DC" w:rsidRPr="003E06EB" w:rsidRDefault="003E06EB" w:rsidP="003954DC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EE23B2D" wp14:editId="08050312">
            <wp:extent cx="1533035" cy="2520000"/>
            <wp:effectExtent l="0" t="0" r="0" b="0"/>
            <wp:docPr id="4" name="Imagem 4" descr="C:\Users\JgonçalvesS\Desktop\PARENTS_ASSISTANCE_ATUALIZADO\IMAGENS DO PROJETO PARENTS ASSISTANCE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DC" w:rsidRPr="003E06EB" w:rsidRDefault="003954DC" w:rsidP="003954DC">
      <w:pPr>
        <w:rPr>
          <w:noProof/>
          <w:lang w:val="pt-BR" w:eastAsia="pt-BR"/>
        </w:rPr>
      </w:pPr>
      <w:r w:rsidRPr="003E06EB">
        <w:rPr>
          <w:noProof/>
          <w:lang w:val="pt-BR" w:eastAsia="pt-BR"/>
        </w:rPr>
        <w:t>Tela de cadastrar funcionario</w:t>
      </w:r>
    </w:p>
    <w:p w:rsidR="003954DC" w:rsidRDefault="003E06EB" w:rsidP="003954DC">
      <w:pPr>
        <w:rPr>
          <w:noProof/>
          <w:lang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2" name="Imagem 2" descr="C:\Users\JgonçalvesS\Desktop\PARENTS_ASSISTANCE_ATUALIZADO\IMAGENS DO PROJETO PARENTS ASSISTANCE\Tela Cadastr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Cadastro Funcionar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12E" w:rsidRPr="0067412E" w:rsidRDefault="0067412E" w:rsidP="0067412E">
      <w:pPr>
        <w:rPr>
          <w:lang w:val="pt-BR"/>
        </w:rPr>
      </w:pPr>
    </w:p>
    <w:p w:rsidR="0067412E" w:rsidRPr="006059DD" w:rsidRDefault="0067412E" w:rsidP="00A50BDC">
      <w:pPr>
        <w:pStyle w:val="Corpodetexto"/>
        <w:jc w:val="both"/>
        <w:rPr>
          <w:b/>
          <w:lang w:val="pt-BR"/>
        </w:rPr>
      </w:pPr>
    </w:p>
    <w:p w:rsidR="00285ED7" w:rsidRPr="001948A8" w:rsidRDefault="00285ED7" w:rsidP="001948A8">
      <w:pPr>
        <w:jc w:val="both"/>
        <w:rPr>
          <w:lang w:val="pt-BR"/>
        </w:rPr>
      </w:pPr>
    </w:p>
    <w:p w:rsidR="00B9279E" w:rsidRPr="001948A8" w:rsidRDefault="00B9279E">
      <w:pPr>
        <w:rPr>
          <w:lang w:val="pt-BR"/>
        </w:rPr>
      </w:pPr>
    </w:p>
    <w:sectPr w:rsidR="00B9279E" w:rsidRPr="001948A8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65E9" w:rsidRDefault="005165E9">
      <w:r>
        <w:separator/>
      </w:r>
    </w:p>
  </w:endnote>
  <w:endnote w:type="continuationSeparator" w:id="0">
    <w:p w:rsidR="005165E9" w:rsidRDefault="00516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 w:rsidRPr="003C498B">
            <w:rPr>
              <w:sz w:val="20"/>
              <w:lang w:val="pt-BR"/>
            </w:rPr>
            <w:t>Página</w:t>
          </w:r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986534">
            <w:rPr>
              <w:rStyle w:val="Nmerodepgina"/>
              <w:noProof/>
              <w:sz w:val="20"/>
            </w:rPr>
            <w:t>1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986534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65E9" w:rsidRDefault="005165E9">
      <w:r>
        <w:separator/>
      </w:r>
    </w:p>
  </w:footnote>
  <w:footnote w:type="continuationSeparator" w:id="0">
    <w:p w:rsidR="005165E9" w:rsidRDefault="005165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F75AC3" w:rsidP="001948A8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F75AC3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285ED7">
      <w:tc>
        <w:tcPr>
          <w:tcW w:w="6379" w:type="dxa"/>
        </w:tcPr>
        <w:p w:rsidR="00285ED7" w:rsidRDefault="00285ED7" w:rsidP="004342BA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1948A8" w:rsidRPr="001948A8">
            <w:rPr>
              <w:sz w:val="20"/>
              <w:lang w:val="pt-BR"/>
            </w:rPr>
            <w:t xml:space="preserve">Cadastrar </w:t>
          </w:r>
          <w:r w:rsidR="004342BA">
            <w:rPr>
              <w:sz w:val="20"/>
              <w:lang w:val="pt-BR"/>
            </w:rPr>
            <w:t>Usuário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1948A8" w:rsidRDefault="00285ED7" w:rsidP="001948A8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 w:rsidR="00F75AC3">
            <w:rPr>
              <w:sz w:val="20"/>
              <w:lang w:val="pt-BR"/>
            </w:rPr>
            <w:t>30/09</w:t>
          </w:r>
          <w:r w:rsidR="001948A8">
            <w:rPr>
              <w:sz w:val="20"/>
              <w:lang w:val="pt-BR"/>
            </w:rPr>
            <w:t>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614F0C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A8"/>
    <w:rsid w:val="00075BC0"/>
    <w:rsid w:val="00157355"/>
    <w:rsid w:val="001948A8"/>
    <w:rsid w:val="001A6B47"/>
    <w:rsid w:val="0022098D"/>
    <w:rsid w:val="00227D59"/>
    <w:rsid w:val="00244DB3"/>
    <w:rsid w:val="00285ED7"/>
    <w:rsid w:val="002D0655"/>
    <w:rsid w:val="003046DA"/>
    <w:rsid w:val="00305511"/>
    <w:rsid w:val="00305784"/>
    <w:rsid w:val="00333336"/>
    <w:rsid w:val="00365D82"/>
    <w:rsid w:val="003772FD"/>
    <w:rsid w:val="00392AE7"/>
    <w:rsid w:val="003954DC"/>
    <w:rsid w:val="003A5197"/>
    <w:rsid w:val="003A5583"/>
    <w:rsid w:val="003C498B"/>
    <w:rsid w:val="003C6BB0"/>
    <w:rsid w:val="003E06EB"/>
    <w:rsid w:val="004342BA"/>
    <w:rsid w:val="004353E2"/>
    <w:rsid w:val="004E09C6"/>
    <w:rsid w:val="004F412E"/>
    <w:rsid w:val="004F6499"/>
    <w:rsid w:val="005165E9"/>
    <w:rsid w:val="005D1F72"/>
    <w:rsid w:val="005E7A35"/>
    <w:rsid w:val="006059DD"/>
    <w:rsid w:val="0067412E"/>
    <w:rsid w:val="00685EA8"/>
    <w:rsid w:val="00710F84"/>
    <w:rsid w:val="00752B63"/>
    <w:rsid w:val="00805133"/>
    <w:rsid w:val="008A31B7"/>
    <w:rsid w:val="00933AB4"/>
    <w:rsid w:val="00986534"/>
    <w:rsid w:val="00997552"/>
    <w:rsid w:val="009D7CA4"/>
    <w:rsid w:val="00A50BDC"/>
    <w:rsid w:val="00AA6F43"/>
    <w:rsid w:val="00B4620A"/>
    <w:rsid w:val="00B9279E"/>
    <w:rsid w:val="00BB3C0E"/>
    <w:rsid w:val="00C3466C"/>
    <w:rsid w:val="00C722D7"/>
    <w:rsid w:val="00CE0A4F"/>
    <w:rsid w:val="00D11B0C"/>
    <w:rsid w:val="00D23E92"/>
    <w:rsid w:val="00D8103E"/>
    <w:rsid w:val="00DC15C6"/>
    <w:rsid w:val="00DE44C2"/>
    <w:rsid w:val="00E17D27"/>
    <w:rsid w:val="00EC6EE3"/>
    <w:rsid w:val="00F55D39"/>
    <w:rsid w:val="00F6616C"/>
    <w:rsid w:val="00F75AC3"/>
    <w:rsid w:val="00FB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37</TotalTime>
  <Pages>3</Pages>
  <Words>267</Words>
  <Characters>1442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Jomasio</cp:lastModifiedBy>
  <cp:revision>13</cp:revision>
  <cp:lastPrinted>2015-04-08T03:49:00Z</cp:lastPrinted>
  <dcterms:created xsi:type="dcterms:W3CDTF">2015-09-30T19:31:00Z</dcterms:created>
  <dcterms:modified xsi:type="dcterms:W3CDTF">2015-11-11T17:37:00Z</dcterms:modified>
</cp:coreProperties>
</file>