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Pr="007515F5" w:rsidRDefault="00285ED7" w:rsidP="00516A1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016BE1">
        <w:rPr>
          <w:lang w:val="pt-BR"/>
        </w:rPr>
        <w:t>A</w:t>
      </w:r>
      <w:r w:rsidR="00516A18" w:rsidRPr="00516A18">
        <w:rPr>
          <w:lang w:val="pt-BR"/>
        </w:rPr>
        <w:t>lerta de prova</w:t>
      </w:r>
      <w:r w:rsidR="00516A18" w:rsidRPr="007515F5">
        <w:rPr>
          <w:lang w:val="pt-BR"/>
        </w:rPr>
        <w:t xml:space="preserve"> 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DD62E0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de uso tem a finalidade mostrar o dia de prova das disciplinas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016BE1" w:rsidRDefault="00FE5F48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016BE1">
        <w:rPr>
          <w:rFonts w:ascii="Times New Roman" w:hAnsi="Times New Roman"/>
          <w:b w:val="0"/>
          <w:lang w:val="pt-BR"/>
        </w:rPr>
        <w:t xml:space="preserve">Funcionário </w:t>
      </w:r>
      <w:r w:rsidR="00016BE1">
        <w:rPr>
          <w:rFonts w:ascii="Times New Roman" w:hAnsi="Times New Roman"/>
          <w:b w:val="0"/>
          <w:lang w:val="pt-BR"/>
        </w:rPr>
        <w:t>(professor)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F36058" w:rsidRPr="000B4336" w:rsidRDefault="003C6BB0" w:rsidP="000B4336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Esse c</w:t>
      </w:r>
      <w:r w:rsidR="007515F5">
        <w:rPr>
          <w:lang w:val="pt-BR"/>
        </w:rPr>
        <w:t>as</w:t>
      </w:r>
      <w:r w:rsidR="00516A18">
        <w:rPr>
          <w:lang w:val="pt-BR"/>
        </w:rPr>
        <w:t>o de u</w:t>
      </w:r>
      <w:r w:rsidR="00FE5F48">
        <w:rPr>
          <w:lang w:val="pt-BR"/>
        </w:rPr>
        <w:t>so começa quando o funcionário</w:t>
      </w:r>
      <w:r w:rsidR="00516A18">
        <w:rPr>
          <w:lang w:val="pt-BR"/>
        </w:rPr>
        <w:t xml:space="preserve"> </w:t>
      </w:r>
      <w:r w:rsidR="000B4336">
        <w:rPr>
          <w:lang w:val="pt-BR"/>
        </w:rPr>
        <w:t>abre o aplicativo e</w:t>
      </w:r>
      <w:r w:rsidR="00F36058" w:rsidRPr="000B4336">
        <w:rPr>
          <w:lang w:val="pt-BR"/>
        </w:rPr>
        <w:t xml:space="preserve"> click em funcionário.</w:t>
      </w:r>
    </w:p>
    <w:p w:rsidR="000B4336" w:rsidRDefault="000B4336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para tela de Login</w:t>
      </w:r>
    </w:p>
    <w:p w:rsidR="00F36058" w:rsidRDefault="00F3605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 Login.</w:t>
      </w:r>
    </w:p>
    <w:p w:rsidR="00285ED7" w:rsidRDefault="00F3605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Vai para menu funcionário e click </w:t>
      </w:r>
      <w:r w:rsidR="00D12CD0">
        <w:rPr>
          <w:lang w:val="pt-BR"/>
        </w:rPr>
        <w:t xml:space="preserve">opção </w:t>
      </w:r>
      <w:r w:rsidR="007515F5">
        <w:rPr>
          <w:lang w:val="pt-BR"/>
        </w:rPr>
        <w:t xml:space="preserve"> </w:t>
      </w:r>
      <w:r w:rsidR="00516A18">
        <w:rPr>
          <w:lang w:val="pt-BR"/>
        </w:rPr>
        <w:t>alerta de prova</w:t>
      </w:r>
      <w:r w:rsidR="007515F5">
        <w:rPr>
          <w:lang w:val="pt-BR"/>
        </w:rPr>
        <w:t>.</w:t>
      </w:r>
    </w:p>
    <w:p w:rsidR="00F36058" w:rsidRPr="007515F5" w:rsidRDefault="00F3605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Funcionário cadastrar o dia e hora da prova do aluno.</w:t>
      </w:r>
    </w:p>
    <w:p w:rsidR="00285ED7" w:rsidRPr="00B62370" w:rsidRDefault="00D12CD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converte o Matricula</w:t>
      </w:r>
      <w:r w:rsidR="00516A18">
        <w:rPr>
          <w:lang w:val="pt-BR"/>
        </w:rPr>
        <w:t xml:space="preserve"> do aluno recebido</w:t>
      </w:r>
      <w:r w:rsidR="00B62370">
        <w:rPr>
          <w:lang w:val="pt-BR"/>
        </w:rPr>
        <w:t xml:space="preserve"> em </w:t>
      </w:r>
      <w:r w:rsidR="00516A18">
        <w:rPr>
          <w:lang w:val="pt-BR"/>
        </w:rPr>
        <w:t>alerta de prova</w:t>
      </w:r>
    </w:p>
    <w:p w:rsidR="00285ED7" w:rsidRPr="007515F5" w:rsidRDefault="00B6237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exibe uma janela </w:t>
      </w:r>
      <w:r w:rsidR="00F36058">
        <w:rPr>
          <w:lang w:val="pt-BR"/>
        </w:rPr>
        <w:t xml:space="preserve">com </w:t>
      </w:r>
      <w:r>
        <w:rPr>
          <w:lang w:val="pt-BR"/>
        </w:rPr>
        <w:t xml:space="preserve">o </w:t>
      </w:r>
      <w:r w:rsidR="00516A18">
        <w:rPr>
          <w:lang w:val="pt-BR"/>
        </w:rPr>
        <w:t>alerta de prova</w:t>
      </w:r>
      <w:r w:rsidR="00F36058">
        <w:rPr>
          <w:lang w:val="pt-BR"/>
        </w:rPr>
        <w:t xml:space="preserve"> para o aluno e responsável.</w:t>
      </w:r>
      <w:r>
        <w:rPr>
          <w:lang w:val="pt-BR"/>
        </w:rPr>
        <w:t xml:space="preserve"> 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016BE1" w:rsidRPr="001948A8" w:rsidRDefault="00016BE1" w:rsidP="00016BE1">
      <w:pPr>
        <w:pStyle w:val="Corpodetexto"/>
        <w:jc w:val="both"/>
        <w:rPr>
          <w:lang w:val="pt-BR"/>
        </w:rPr>
      </w:pPr>
      <w:r>
        <w:rPr>
          <w:lang w:val="pt-BR"/>
        </w:rPr>
        <w:t>O funcionário pode selecionar um dia de prova da base para editar, então:</w:t>
      </w:r>
    </w:p>
    <w:p w:rsidR="00016BE1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preenche o alerta com informações do dia de prova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016BE1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faz as alterações que desejar e</w:t>
      </w:r>
      <w:r w:rsidR="00390EDF">
        <w:rPr>
          <w:lang w:val="pt-BR"/>
        </w:rPr>
        <w:t xml:space="preserve"> clica em enviar</w:t>
      </w:r>
      <w:r>
        <w:rPr>
          <w:lang w:val="pt-BR"/>
        </w:rPr>
        <w:t>.</w:t>
      </w:r>
    </w:p>
    <w:p w:rsidR="00016BE1" w:rsidRPr="003C498B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caso de uso volta para o passo </w:t>
      </w:r>
      <w:r w:rsidR="00F36058">
        <w:rPr>
          <w:lang w:val="pt-BR"/>
        </w:rPr>
        <w:t>5</w:t>
      </w:r>
      <w:r>
        <w:rPr>
          <w:lang w:val="pt-BR"/>
        </w:rPr>
        <w:t xml:space="preserve"> do fluxo principal.</w:t>
      </w:r>
    </w:p>
    <w:p w:rsidR="00016BE1" w:rsidRPr="00B62370" w:rsidRDefault="00016BE1" w:rsidP="00016BE1">
      <w:pPr>
        <w:ind w:left="720"/>
        <w:jc w:val="both"/>
        <w:rPr>
          <w:b/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>enário 1</w:t>
      </w:r>
    </w:p>
    <w:p w:rsidR="00285ED7" w:rsidRPr="007515F5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016BE1" w:rsidRDefault="00016BE1" w:rsidP="00DD62E0">
      <w:pPr>
        <w:jc w:val="both"/>
        <w:rPr>
          <w:sz w:val="20"/>
          <w:szCs w:val="20"/>
          <w:lang w:val="pt-BR"/>
        </w:rPr>
      </w:pPr>
      <w:r w:rsidRPr="00016BE1">
        <w:rPr>
          <w:sz w:val="20"/>
          <w:szCs w:val="20"/>
          <w:lang w:val="pt-BR"/>
        </w:rPr>
        <w:t>Alerta enviado pra os pai ou responsável</w:t>
      </w:r>
      <w:r>
        <w:rPr>
          <w:sz w:val="20"/>
          <w:szCs w:val="20"/>
          <w:lang w:val="pt-BR"/>
        </w:rPr>
        <w:t>.</w:t>
      </w:r>
      <w:r w:rsidRPr="00016BE1">
        <w:rPr>
          <w:sz w:val="20"/>
          <w:szCs w:val="20"/>
          <w:lang w:val="pt-BR"/>
        </w:rPr>
        <w:t xml:space="preserve"> </w:t>
      </w:r>
    </w:p>
    <w:p w:rsidR="00B85D82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t>Requisitos Adicionais</w:t>
      </w:r>
    </w:p>
    <w:p w:rsidR="0094156E" w:rsidRDefault="0094156E" w:rsidP="0094156E">
      <w:r>
        <w:t>Tela de inicio da programa</w:t>
      </w:r>
    </w:p>
    <w:p w:rsidR="0094156E" w:rsidRDefault="000B4336" w:rsidP="0094156E"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E" w:rsidRDefault="0094156E" w:rsidP="0094156E"/>
    <w:p w:rsidR="0094156E" w:rsidRDefault="0094156E" w:rsidP="0094156E"/>
    <w:p w:rsidR="0094156E" w:rsidRDefault="0094156E" w:rsidP="0094156E">
      <w:r>
        <w:t>Tela de Login funcionário</w:t>
      </w:r>
    </w:p>
    <w:p w:rsidR="000B4336" w:rsidRDefault="000B4336" w:rsidP="0094156E">
      <w:r>
        <w:rPr>
          <w:noProof/>
          <w:lang w:val="pt-BR" w:eastAsia="pt-BR"/>
        </w:rPr>
        <w:drawing>
          <wp:inline distT="0" distB="0" distL="0" distR="0">
            <wp:extent cx="1533039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E" w:rsidRDefault="0094156E" w:rsidP="0094156E"/>
    <w:p w:rsidR="0094156E" w:rsidRDefault="0094156E" w:rsidP="0094156E"/>
    <w:p w:rsidR="0094156E" w:rsidRDefault="000B4336" w:rsidP="0094156E">
      <w:r>
        <w:t>Tela de m</w:t>
      </w:r>
      <w:r w:rsidR="0094156E">
        <w:t>enu funcionário</w:t>
      </w:r>
      <w:bookmarkStart w:id="0" w:name="_GoBack"/>
      <w:bookmarkEnd w:id="0"/>
    </w:p>
    <w:p w:rsidR="000B4336" w:rsidRDefault="000B4336" w:rsidP="0094156E"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E" w:rsidRDefault="0094156E" w:rsidP="0094156E"/>
    <w:p w:rsidR="0094156E" w:rsidRDefault="0094156E" w:rsidP="0094156E">
      <w:r>
        <w:t xml:space="preserve">Tela </w:t>
      </w:r>
      <w:r w:rsidR="000B4336">
        <w:t>Gerar</w:t>
      </w:r>
      <w:r>
        <w:t xml:space="preserve"> alerta de prova</w:t>
      </w:r>
    </w:p>
    <w:p w:rsidR="000B4336" w:rsidRDefault="000B4336" w:rsidP="0094156E">
      <w:r>
        <w:rPr>
          <w:noProof/>
          <w:lang w:val="pt-BR" w:eastAsia="pt-BR"/>
        </w:rPr>
        <w:drawing>
          <wp:inline distT="0" distB="0" distL="0" distR="0">
            <wp:extent cx="1533036" cy="2520000"/>
            <wp:effectExtent l="0" t="0" r="0" b="0"/>
            <wp:docPr id="5" name="Imagem 5" descr="C:\Users\JgonçalvesS\Desktop\PARENTS_ASSISTANCE_ATUALIZADO\IMAGENS DO PROJETO PARENTS ASSISTANCE\Tela de Gerar Alerta de Pr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Gerar Alerta de Prov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E" w:rsidRDefault="0094156E" w:rsidP="0094156E"/>
    <w:p w:rsidR="0094156E" w:rsidRDefault="0094156E" w:rsidP="0094156E"/>
    <w:p w:rsidR="0094156E" w:rsidRDefault="0094156E" w:rsidP="0094156E"/>
    <w:p w:rsidR="0094156E" w:rsidRPr="0094156E" w:rsidRDefault="0094156E" w:rsidP="0094156E">
      <w:pPr>
        <w:rPr>
          <w:lang w:val="pt-BR"/>
        </w:rPr>
      </w:pPr>
    </w:p>
    <w:p w:rsidR="00B85D82" w:rsidRPr="00B85D82" w:rsidRDefault="00B85D82" w:rsidP="00B85D82">
      <w:pPr>
        <w:rPr>
          <w:lang w:val="pt-BR"/>
        </w:rPr>
      </w:pPr>
    </w:p>
    <w:p w:rsidR="00B85D82" w:rsidRPr="009D2B11" w:rsidRDefault="00B85D82" w:rsidP="00DD62E0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C4A" w:rsidRDefault="00E21C4A">
      <w:r>
        <w:separator/>
      </w:r>
    </w:p>
  </w:endnote>
  <w:endnote w:type="continuationSeparator" w:id="0">
    <w:p w:rsidR="00E21C4A" w:rsidRDefault="00E21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0B4336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0B4336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C4A" w:rsidRDefault="00E21C4A">
      <w:r>
        <w:separator/>
      </w:r>
    </w:p>
  </w:footnote>
  <w:footnote w:type="continuationSeparator" w:id="0">
    <w:p w:rsidR="00E21C4A" w:rsidRDefault="00E21C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516A18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D21F70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</w:t>
          </w:r>
          <w:r w:rsidR="008A5441">
            <w:rPr>
              <w:sz w:val="20"/>
              <w:lang w:val="pt-BR"/>
            </w:rPr>
            <w:t>:</w:t>
          </w:r>
          <w:r w:rsidR="00516A18">
            <w:rPr>
              <w:sz w:val="20"/>
              <w:lang w:val="pt-BR"/>
            </w:rPr>
            <w:t xml:space="preserve"> 00.01</w:t>
          </w:r>
        </w:p>
      </w:tc>
    </w:tr>
    <w:tr w:rsidR="00285ED7">
      <w:tc>
        <w:tcPr>
          <w:tcW w:w="6379" w:type="dxa"/>
        </w:tcPr>
        <w:p w:rsidR="00285ED7" w:rsidRDefault="00285ED7" w:rsidP="007515F5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516A18">
            <w:rPr>
              <w:sz w:val="20"/>
              <w:lang w:val="pt-BR"/>
            </w:rPr>
            <w:t>Gerar alerta de prova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285ED7" w:rsidRDefault="00516A18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30/09</w:t>
          </w:r>
          <w:r w:rsidR="007515F5">
            <w:rPr>
              <w:sz w:val="20"/>
              <w:lang w:val="pt-BR"/>
            </w:rPr>
            <w:t>/15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016BE1"/>
    <w:rsid w:val="000B4336"/>
    <w:rsid w:val="002075CF"/>
    <w:rsid w:val="00285ED7"/>
    <w:rsid w:val="00390EDF"/>
    <w:rsid w:val="003C6BB0"/>
    <w:rsid w:val="00516A18"/>
    <w:rsid w:val="00614446"/>
    <w:rsid w:val="006910E7"/>
    <w:rsid w:val="006E6296"/>
    <w:rsid w:val="007515F5"/>
    <w:rsid w:val="00797490"/>
    <w:rsid w:val="007D2262"/>
    <w:rsid w:val="00812EA3"/>
    <w:rsid w:val="008358DE"/>
    <w:rsid w:val="008660DD"/>
    <w:rsid w:val="00881F99"/>
    <w:rsid w:val="008A5441"/>
    <w:rsid w:val="008B30D4"/>
    <w:rsid w:val="0094156E"/>
    <w:rsid w:val="009A03C1"/>
    <w:rsid w:val="009D2B11"/>
    <w:rsid w:val="009F0B5C"/>
    <w:rsid w:val="00A21BAA"/>
    <w:rsid w:val="00B02AB9"/>
    <w:rsid w:val="00B62370"/>
    <w:rsid w:val="00B6623A"/>
    <w:rsid w:val="00B85D82"/>
    <w:rsid w:val="00B9279E"/>
    <w:rsid w:val="00D12CD0"/>
    <w:rsid w:val="00D21F70"/>
    <w:rsid w:val="00DD62E0"/>
    <w:rsid w:val="00E21C4A"/>
    <w:rsid w:val="00F36058"/>
    <w:rsid w:val="00FB2287"/>
    <w:rsid w:val="00FC7F76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23</TotalTime>
  <Pages>3</Pages>
  <Words>186</Words>
  <Characters>1007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11</cp:revision>
  <cp:lastPrinted>2015-04-09T02:54:00Z</cp:lastPrinted>
  <dcterms:created xsi:type="dcterms:W3CDTF">2015-09-30T18:53:00Z</dcterms:created>
  <dcterms:modified xsi:type="dcterms:W3CDTF">2015-10-27T20:07:00Z</dcterms:modified>
</cp:coreProperties>
</file>